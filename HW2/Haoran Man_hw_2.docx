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0E56F3" w14:textId="3662D878" w:rsidR="00EF270A" w:rsidRDefault="001B0565">
      <w:pPr>
        <w:pStyle w:val="ac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1D627" wp14:editId="70214DD6">
                <wp:simplePos x="0" y="0"/>
                <wp:positionH relativeFrom="column">
                  <wp:posOffset>3251200</wp:posOffset>
                </wp:positionH>
                <wp:positionV relativeFrom="paragraph">
                  <wp:posOffset>0</wp:posOffset>
                </wp:positionV>
                <wp:extent cx="1828800" cy="1485900"/>
                <wp:effectExtent l="0" t="0" r="0" b="12700"/>
                <wp:wrapSquare wrapText="bothSides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291CF" w14:textId="77777777" w:rsidR="001B0565" w:rsidRDefault="001B0565">
                            <w:pPr>
                              <w:ind w:left="0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B5F302" wp14:editId="6D386EC3">
                                  <wp:extent cx="1548253" cy="1548253"/>
                                  <wp:effectExtent l="0" t="0" r="1270" b="1270"/>
                                  <wp:docPr id="23" name="图片 23" descr="/Users/mhrthu/Pictures/证件照/签证照片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Users/mhrthu/Pictures/证件照/签证照片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220" cy="1550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21D627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4" o:spid="_x0000_s1026" type="#_x0000_t202" style="position:absolute;margin-left:256pt;margin-top:0;width:2in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" filled="f" stroked="f">
                <v:textbox>
                  <w:txbxContent>
                    <w:p w14:paraId="372291CF" w14:textId="77777777" w:rsidR="001B0565" w:rsidRDefault="001B0565">
                      <w:pPr>
                        <w:ind w:left="0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B5F302" wp14:editId="6D386EC3">
                            <wp:extent cx="1548253" cy="1548253"/>
                            <wp:effectExtent l="0" t="0" r="1270" b="1270"/>
                            <wp:docPr id="23" name="图片 23" descr="/Users/mhrthu/Pictures/证件照/签证照片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/Users/mhrthu/Pictures/证件照/签证照片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0220" cy="1550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533B">
        <w:t>2/25</w:t>
      </w:r>
      <w:r w:rsidR="00D308C5">
        <w:t>/2015</w:t>
      </w:r>
    </w:p>
    <w:p w14:paraId="452A9B5E" w14:textId="61F0998E" w:rsidR="00EF270A" w:rsidRDefault="00AD533B">
      <w:pPr>
        <w:pStyle w:val="a8"/>
      </w:pPr>
      <w:r>
        <w:t>HW3</w:t>
      </w:r>
      <w:r w:rsidR="00D308C5">
        <w:t xml:space="preserve"> ELEC345</w:t>
      </w:r>
    </w:p>
    <w:p w14:paraId="6B3303B3" w14:textId="4EEF6BA6" w:rsidR="001B0565" w:rsidRDefault="001B0565" w:rsidP="00C90A2F"/>
    <w:p w14:paraId="5737FE9A" w14:textId="77777777" w:rsidR="00A4194D" w:rsidRDefault="00A4194D" w:rsidP="00C90A2F"/>
    <w:p w14:paraId="1A2F3B48" w14:textId="77777777" w:rsidR="00A4194D" w:rsidRDefault="00A4194D" w:rsidP="00C90A2F"/>
    <w:p w14:paraId="2101EAC3" w14:textId="10067DE2" w:rsidR="00A4194D" w:rsidRDefault="00AD533B" w:rsidP="00A4194D">
      <w:pPr>
        <w:pStyle w:val="1"/>
      </w:pPr>
      <w:r w:rsidRPr="00AD533B">
        <w:t>Understanding RANSAC</w:t>
      </w:r>
    </w:p>
    <w:p w14:paraId="510DB6C1" w14:textId="1628E7DA" w:rsidR="00AD533B" w:rsidRPr="000F5289" w:rsidRDefault="00AD533B" w:rsidP="00AD533B">
      <w:pPr>
        <w:pStyle w:val="2"/>
        <w:numPr>
          <w:ilvl w:val="0"/>
          <w:numId w:val="0"/>
        </w:numPr>
        <w:ind w:left="360"/>
        <w:rPr>
          <w:sz w:val="28"/>
        </w:rPr>
      </w:pPr>
      <w:r w:rsidRPr="000F5289">
        <w:rPr>
          <w:sz w:val="28"/>
        </w:rPr>
        <w:t>Ransac Line Fitting</w:t>
      </w:r>
    </w:p>
    <w:p w14:paraId="1F0E4AFC" w14:textId="015E999B" w:rsidR="00AD533B" w:rsidRDefault="00AD533B" w:rsidP="00AD533B">
      <w:r>
        <w:t>Fit result:</w:t>
      </w:r>
    </w:p>
    <w:p w14:paraId="1F00EBB1" w14:textId="62C3B218" w:rsidR="00AD533B" w:rsidRDefault="00AD533B" w:rsidP="00AD533B">
      <w:r>
        <w:rPr>
          <w:rFonts w:hint="eastAsia"/>
          <w:noProof/>
          <w:lang w:val="en-US"/>
        </w:rPr>
        <w:drawing>
          <wp:inline distT="0" distB="0" distL="0" distR="0" wp14:anchorId="671F29A6" wp14:editId="51BE2ED9">
            <wp:extent cx="3937635" cy="2956669"/>
            <wp:effectExtent l="0" t="0" r="0" b="0"/>
            <wp:docPr id="2" name="图片 2" descr="../HW3/Ransac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HW3/RansacFi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37" cy="29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FEC5" w14:textId="182EEA26" w:rsidR="00AD533B" w:rsidRPr="00AD533B" w:rsidRDefault="00AD533B" w:rsidP="00AD533B">
      <w:pPr>
        <w:pStyle w:val="2"/>
      </w:pPr>
      <w:r>
        <w:rPr>
          <w:lang w:val="en-US" w:eastAsia="ja-JP"/>
        </w:rPr>
        <w:t>What value will you choose for the initial number of points s and why?</w:t>
      </w:r>
    </w:p>
    <w:p w14:paraId="2BF3231D" w14:textId="70AEA5CB" w:rsidR="00AD533B" w:rsidRPr="00AD533B" w:rsidRDefault="00AD533B" w:rsidP="00AD533B">
      <w:pPr>
        <w:pStyle w:val="2"/>
        <w:numPr>
          <w:ilvl w:val="0"/>
          <w:numId w:val="0"/>
        </w:numPr>
        <w:ind w:left="840"/>
        <w:rPr>
          <w:rFonts w:hint="eastAsia"/>
        </w:rPr>
      </w:pPr>
      <w:r>
        <w:rPr>
          <w:lang w:val="en-US" w:eastAsia="ja-JP"/>
        </w:rPr>
        <w:t>s=2 because this is the minimum point needed to fit a line.</w:t>
      </w:r>
    </w:p>
    <w:p w14:paraId="50AAA9B6" w14:textId="6D7C629C" w:rsidR="00AD533B" w:rsidRPr="00AD533B" w:rsidRDefault="00AD533B" w:rsidP="00AD533B">
      <w:pPr>
        <w:pStyle w:val="2"/>
      </w:pPr>
      <w:r>
        <w:rPr>
          <w:lang w:val="en-US" w:eastAsia="ja-JP"/>
        </w:rPr>
        <w:t>What would be an appropriate choice for the threshold t?</w:t>
      </w:r>
    </w:p>
    <w:p w14:paraId="43105E82" w14:textId="4D3BB148" w:rsidR="00AD533B" w:rsidRPr="00AD533B" w:rsidRDefault="00AD533B" w:rsidP="00AD533B">
      <w:pPr>
        <w:pStyle w:val="2"/>
        <w:numPr>
          <w:ilvl w:val="0"/>
          <w:numId w:val="0"/>
        </w:numPr>
        <w:ind w:left="840"/>
      </w:pPr>
      <w:r>
        <w:rPr>
          <w:lang w:val="en-US" w:eastAsia="ja-JP"/>
        </w:rPr>
        <w:t>This depends on the data, for this set, for this set, t = 0.8 seems good. (City block distance)</w:t>
      </w:r>
    </w:p>
    <w:p w14:paraId="57DFE2E5" w14:textId="6C3BDD0B" w:rsidR="00AD533B" w:rsidRPr="00AD533B" w:rsidRDefault="00AD533B" w:rsidP="00AD533B">
      <w:pPr>
        <w:pStyle w:val="2"/>
      </w:pPr>
      <w:r>
        <w:rPr>
          <w:lang w:val="en-US" w:eastAsia="ja-JP"/>
        </w:rPr>
        <w:t>What should be the value of the number of samples N so that with probability p = 0.9999, at least one sample is free from outliers?</w:t>
      </w:r>
    </w:p>
    <w:p w14:paraId="4F9BD0B4" w14:textId="55126AA2" w:rsidR="00AD533B" w:rsidRDefault="00AD533B" w:rsidP="00AD533B">
      <w:pPr>
        <w:pStyle w:val="2"/>
        <w:numPr>
          <w:ilvl w:val="0"/>
          <w:numId w:val="0"/>
        </w:numPr>
        <w:ind w:left="840"/>
        <w:rPr>
          <w:lang w:val="en-US" w:eastAsia="ja-JP"/>
        </w:rPr>
      </w:pPr>
      <w:r>
        <w:rPr>
          <w:lang w:val="en-US" w:eastAsia="ja-JP"/>
        </w:rPr>
        <w:t>In worst case scenario,</w:t>
      </w:r>
      <w:r>
        <w:rPr>
          <w:rFonts w:hint="eastAsia"/>
          <w:lang w:val="en-US" w:eastAsia="ja-JP"/>
        </w:rPr>
        <w:t xml:space="preserve"> e = 0.5, and for p = 0.9999</w:t>
      </w:r>
      <w:r>
        <w:rPr>
          <w:lang w:val="en-US" w:eastAsia="ja-JP"/>
        </w:rPr>
        <w:t>, N=32.</w:t>
      </w:r>
    </w:p>
    <w:p w14:paraId="01777C4D" w14:textId="7D3F04B1" w:rsidR="00AD533B" w:rsidRDefault="00AD533B" w:rsidP="00AD533B">
      <w:pPr>
        <w:jc w:val="center"/>
      </w:pPr>
      <w:r w:rsidRPr="00AD533B">
        <w:rPr>
          <w:rFonts w:ascii="Helvetica" w:hAnsi="Helvetica" w:cs="Helvetica"/>
          <w:color w:val="000000"/>
          <w:sz w:val="24"/>
          <w:szCs w:val="24"/>
          <w:lang w:val="en-US" w:eastAsia="ja-JP"/>
        </w:rPr>
        <w:drawing>
          <wp:inline distT="0" distB="0" distL="0" distR="0" wp14:anchorId="75A3EBAA" wp14:editId="4D359673">
            <wp:extent cx="2626361" cy="356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134" cy="3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5297" w14:textId="77777777" w:rsidR="00AD533B" w:rsidRDefault="00AD533B" w:rsidP="00AD533B">
      <w:pPr>
        <w:pStyle w:val="2"/>
        <w:numPr>
          <w:ilvl w:val="0"/>
          <w:numId w:val="0"/>
        </w:numPr>
        <w:ind w:left="840" w:hanging="480"/>
      </w:pPr>
    </w:p>
    <w:p w14:paraId="44EEF489" w14:textId="77777777" w:rsidR="00AD533B" w:rsidRDefault="00AD533B" w:rsidP="00AD533B">
      <w:pPr>
        <w:pStyle w:val="2"/>
        <w:numPr>
          <w:ilvl w:val="0"/>
          <w:numId w:val="0"/>
        </w:numPr>
        <w:ind w:left="840" w:hanging="480"/>
        <w:rPr>
          <w:rFonts w:hint="eastAsia"/>
        </w:rPr>
      </w:pPr>
    </w:p>
    <w:p w14:paraId="1E2801DD" w14:textId="2BD77B6C" w:rsidR="00AD533B" w:rsidRDefault="00AD533B" w:rsidP="00AD533B">
      <w:pPr>
        <w:pStyle w:val="2"/>
        <w:numPr>
          <w:ilvl w:val="0"/>
          <w:numId w:val="0"/>
        </w:numPr>
        <w:ind w:left="840" w:hanging="480"/>
      </w:pPr>
      <w:r>
        <w:lastRenderedPageBreak/>
        <w:t>Ransac for Affi</w:t>
      </w:r>
      <w:r w:rsidRPr="00AD533B">
        <w:t>ne Fitting</w:t>
      </w:r>
    </w:p>
    <w:p w14:paraId="04A6A472" w14:textId="40EF8C9B" w:rsidR="00AD533B" w:rsidRDefault="00AD533B" w:rsidP="00AD533B">
      <w:pPr>
        <w:pStyle w:val="2"/>
        <w:numPr>
          <w:ilvl w:val="0"/>
          <w:numId w:val="0"/>
        </w:numPr>
        <w:ind w:left="840" w:hanging="480"/>
      </w:pPr>
      <w:r>
        <w:rPr>
          <w:rFonts w:hint="eastAsia"/>
          <w:noProof/>
          <w:lang w:val="en-US"/>
        </w:rPr>
        <w:drawing>
          <wp:inline distT="0" distB="0" distL="0" distR="0" wp14:anchorId="68CC96D8" wp14:editId="6F022919">
            <wp:extent cx="5266055" cy="3327400"/>
            <wp:effectExtent l="0" t="0" r="0" b="0"/>
            <wp:docPr id="10" name="图片 10" descr="../HW3/CompareCas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HW3/CompareCast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FF22" w14:textId="196B757A" w:rsidR="00AD533B" w:rsidRDefault="00AD533B" w:rsidP="00AD533B">
      <w:pPr>
        <w:rPr>
          <w:rFonts w:hint="eastAsia"/>
        </w:rPr>
      </w:pPr>
      <w:r>
        <w:rPr>
          <w:rFonts w:hint="eastAsia"/>
        </w:rPr>
        <w:t xml:space="preserve">Left is the original transformed picture, right is the </w:t>
      </w:r>
      <w:r>
        <w:t>transformed</w:t>
      </w:r>
      <w:r>
        <w:rPr>
          <w:rFonts w:hint="eastAsia"/>
        </w:rPr>
        <w:t xml:space="preserve"> picture using the affine parameters find using Ransac.</w:t>
      </w:r>
    </w:p>
    <w:p w14:paraId="52E0E985" w14:textId="7D545774" w:rsidR="00AD533B" w:rsidRDefault="00AD533B" w:rsidP="00AD533B">
      <w:r>
        <w:t>Using 6*6 matrix makes this Task much easier.</w:t>
      </w:r>
    </w:p>
    <w:p w14:paraId="1CD9E1AD" w14:textId="5462B69F" w:rsidR="00AD533B" w:rsidRDefault="00AD533B" w:rsidP="00AD533B">
      <w:r>
        <w:t>a1=</w:t>
      </w:r>
      <w:r>
        <w:t>0.787992465183948</w:t>
      </w:r>
      <w:r>
        <w:rPr>
          <w:rFonts w:hint="eastAsia"/>
        </w:rPr>
        <w:t>a</w:t>
      </w:r>
      <w:r>
        <w:tab/>
      </w:r>
      <w:r>
        <w:tab/>
        <w:t>a</w:t>
      </w:r>
      <w:r>
        <w:rPr>
          <w:rFonts w:hint="eastAsia"/>
        </w:rPr>
        <w:t>2=</w:t>
      </w:r>
      <w:r>
        <w:t>0.120782158858002</w:t>
      </w:r>
    </w:p>
    <w:p w14:paraId="187FA341" w14:textId="42492343" w:rsidR="00AD533B" w:rsidRDefault="00AD533B" w:rsidP="00AD533B">
      <w:r>
        <w:t>a3=</w:t>
      </w:r>
      <w:r>
        <w:t>10.0323510911381</w:t>
      </w:r>
      <w:r>
        <w:rPr>
          <w:rFonts w:hint="eastAsia"/>
        </w:rPr>
        <w:tab/>
      </w:r>
      <w:r>
        <w:tab/>
        <w:t>a4=</w:t>
      </w:r>
      <w:r>
        <w:t>-0.138984980482043</w:t>
      </w:r>
    </w:p>
    <w:p w14:paraId="6D3DF7B2" w14:textId="7FF8BFF3" w:rsidR="00AD533B" w:rsidRDefault="00AD533B" w:rsidP="00AD533B">
      <w:r>
        <w:t>a5=</w:t>
      </w:r>
      <w:r>
        <w:t>0.689499753332697</w:t>
      </w:r>
      <w:r>
        <w:rPr>
          <w:rFonts w:hint="eastAsia"/>
        </w:rPr>
        <w:tab/>
      </w:r>
      <w:r>
        <w:rPr>
          <w:rFonts w:hint="eastAsia"/>
        </w:rPr>
        <w:tab/>
      </w:r>
      <w:r>
        <w:t>a6=</w:t>
      </w:r>
      <w:r>
        <w:t>169.982682813819</w:t>
      </w:r>
    </w:p>
    <w:p w14:paraId="6A04CAB3" w14:textId="07AFC32E" w:rsidR="00AD533B" w:rsidRDefault="00AD533B" w:rsidP="00AD533B">
      <w:r>
        <w:rPr>
          <w:rFonts w:hint="eastAsia"/>
        </w:rPr>
        <w:t xml:space="preserve">I used Ransac and find out the maximum </w:t>
      </w:r>
      <w:r>
        <w:t>inliner ratio, and then find all the maximum parameters and average them to get the final result.</w:t>
      </w:r>
    </w:p>
    <w:p w14:paraId="72532E81" w14:textId="77777777" w:rsidR="00AD533B" w:rsidRPr="00AD533B" w:rsidRDefault="00AD533B" w:rsidP="00AD533B">
      <w:pPr>
        <w:pStyle w:val="2"/>
        <w:numPr>
          <w:ilvl w:val="1"/>
          <w:numId w:val="5"/>
        </w:numPr>
      </w:pPr>
      <w:r w:rsidRPr="00AD533B">
        <w:rPr>
          <w:lang w:val="en-US" w:eastAsia="ja-JP"/>
        </w:rPr>
        <w:t>What value will you choose for the initial number of points s and why?</w:t>
      </w:r>
    </w:p>
    <w:p w14:paraId="7C2BED9E" w14:textId="4C096294" w:rsidR="00AD533B" w:rsidRPr="00AD533B" w:rsidRDefault="00AD533B" w:rsidP="00AD533B">
      <w:pPr>
        <w:pStyle w:val="2"/>
        <w:numPr>
          <w:ilvl w:val="0"/>
          <w:numId w:val="0"/>
        </w:numPr>
        <w:ind w:left="840"/>
        <w:rPr>
          <w:rFonts w:hint="eastAsia"/>
        </w:rPr>
      </w:pPr>
      <w:r>
        <w:rPr>
          <w:lang w:val="en-US" w:eastAsia="ja-JP"/>
        </w:rPr>
        <w:t>s=3</w:t>
      </w:r>
      <w:r>
        <w:rPr>
          <w:lang w:val="en-US" w:eastAsia="ja-JP"/>
        </w:rPr>
        <w:t xml:space="preserve"> because this is the minimum point needed to </w:t>
      </w:r>
      <w:r>
        <w:rPr>
          <w:lang w:val="en-US" w:eastAsia="ja-JP"/>
        </w:rPr>
        <w:t>get all 6 parameters</w:t>
      </w:r>
      <w:r>
        <w:rPr>
          <w:lang w:val="en-US" w:eastAsia="ja-JP"/>
        </w:rPr>
        <w:t>.</w:t>
      </w:r>
    </w:p>
    <w:p w14:paraId="3C47AFD3" w14:textId="77777777" w:rsidR="00AD533B" w:rsidRPr="00AD533B" w:rsidRDefault="00AD533B" w:rsidP="00AD533B">
      <w:pPr>
        <w:pStyle w:val="2"/>
      </w:pPr>
      <w:r>
        <w:rPr>
          <w:lang w:val="en-US" w:eastAsia="ja-JP"/>
        </w:rPr>
        <w:t>What would be an appropriate choice for the threshold t?</w:t>
      </w:r>
    </w:p>
    <w:p w14:paraId="2530FB02" w14:textId="6BE99357" w:rsidR="00AD533B" w:rsidRPr="00AD533B" w:rsidRDefault="00AD533B" w:rsidP="00AD533B">
      <w:pPr>
        <w:pStyle w:val="2"/>
        <w:numPr>
          <w:ilvl w:val="0"/>
          <w:numId w:val="0"/>
        </w:numPr>
        <w:ind w:left="840"/>
      </w:pPr>
      <w:r>
        <w:rPr>
          <w:lang w:val="en-US" w:eastAsia="ja-JP"/>
        </w:rPr>
        <w:t xml:space="preserve">This depends on the data, for this set, </w:t>
      </w:r>
      <w:r w:rsidR="008D6231">
        <w:rPr>
          <w:lang w:val="en-US" w:eastAsia="ja-JP"/>
        </w:rPr>
        <w:t>for this set, t = 4</w:t>
      </w:r>
      <w:r>
        <w:rPr>
          <w:lang w:val="en-US" w:eastAsia="ja-JP"/>
        </w:rPr>
        <w:t xml:space="preserve"> seems good. (City block distance)</w:t>
      </w:r>
    </w:p>
    <w:p w14:paraId="631A4EE5" w14:textId="77777777" w:rsidR="00AD533B" w:rsidRPr="00AD533B" w:rsidRDefault="00AD533B" w:rsidP="00AD533B">
      <w:pPr>
        <w:pStyle w:val="2"/>
      </w:pPr>
      <w:r>
        <w:rPr>
          <w:lang w:val="en-US" w:eastAsia="ja-JP"/>
        </w:rPr>
        <w:t>What should be the value of the number of samples N so that with probability p = 0.9999, at least one sample is free from outliers?</w:t>
      </w:r>
    </w:p>
    <w:p w14:paraId="5C822419" w14:textId="7A89BBE2" w:rsidR="00AD533B" w:rsidRPr="008D6231" w:rsidRDefault="00AD533B" w:rsidP="008D6231">
      <w:pPr>
        <w:pStyle w:val="2"/>
        <w:numPr>
          <w:ilvl w:val="0"/>
          <w:numId w:val="0"/>
        </w:numPr>
        <w:ind w:left="840"/>
        <w:rPr>
          <w:rFonts w:hint="eastAsia"/>
          <w:lang w:val="en-US" w:eastAsia="ja-JP"/>
        </w:rPr>
      </w:pPr>
      <w:r>
        <w:rPr>
          <w:lang w:val="en-US" w:eastAsia="ja-JP"/>
        </w:rPr>
        <w:t>In worst case scenario,</w:t>
      </w:r>
      <w:r>
        <w:rPr>
          <w:rFonts w:hint="eastAsia"/>
          <w:lang w:val="en-US" w:eastAsia="ja-JP"/>
        </w:rPr>
        <w:t xml:space="preserve"> </w:t>
      </w:r>
      <w:r w:rsidR="008D6231">
        <w:rPr>
          <w:rFonts w:hint="eastAsia"/>
          <w:lang w:val="en-US" w:eastAsia="ja-JP"/>
        </w:rPr>
        <w:t>s</w:t>
      </w:r>
      <w:r w:rsidR="008D6231">
        <w:rPr>
          <w:lang w:val="en-US" w:eastAsia="ja-JP"/>
        </w:rPr>
        <w:t xml:space="preserve">=3, </w:t>
      </w:r>
      <w:r>
        <w:rPr>
          <w:rFonts w:hint="eastAsia"/>
          <w:lang w:val="en-US" w:eastAsia="ja-JP"/>
        </w:rPr>
        <w:t>e = 0.5, and for p = 0.9999</w:t>
      </w:r>
      <w:r>
        <w:rPr>
          <w:lang w:val="en-US" w:eastAsia="ja-JP"/>
        </w:rPr>
        <w:t>,</w:t>
      </w:r>
      <w:r w:rsidR="008D6231">
        <w:rPr>
          <w:lang w:val="en-US" w:eastAsia="ja-JP"/>
        </w:rPr>
        <w:t xml:space="preserve"> N=69</w:t>
      </w:r>
      <w:r>
        <w:rPr>
          <w:lang w:val="en-US" w:eastAsia="ja-JP"/>
        </w:rPr>
        <w:t>.</w:t>
      </w:r>
    </w:p>
    <w:p w14:paraId="4B2795B2" w14:textId="636E7442" w:rsidR="00A4194D" w:rsidRDefault="008D6231" w:rsidP="00A4194D">
      <w:pPr>
        <w:pStyle w:val="1"/>
      </w:pPr>
      <w:r w:rsidRPr="008D6231">
        <w:t>Distance Transforms and Chamfer Matching</w:t>
      </w:r>
    </w:p>
    <w:p w14:paraId="1F6F069C" w14:textId="28B8FA55" w:rsidR="008D6231" w:rsidRPr="000F5289" w:rsidRDefault="008D6231" w:rsidP="008D6231">
      <w:pPr>
        <w:pStyle w:val="2"/>
        <w:rPr>
          <w:sz w:val="28"/>
        </w:rPr>
      </w:pPr>
      <w:r w:rsidRPr="000F5289">
        <w:rPr>
          <w:sz w:val="28"/>
        </w:rPr>
        <w:t>Distance Transform</w:t>
      </w:r>
    </w:p>
    <w:p w14:paraId="70D9277D" w14:textId="77777777" w:rsidR="008D6231" w:rsidRDefault="008D6231" w:rsidP="008D6231">
      <w:pPr>
        <w:ind w:left="0"/>
        <w:rPr>
          <w:lang w:val="en-US" w:eastAsia="ja-JP"/>
        </w:rPr>
      </w:pPr>
    </w:p>
    <w:p w14:paraId="55CCD561" w14:textId="77777777" w:rsidR="008D6231" w:rsidRDefault="008D6231" w:rsidP="008D6231">
      <w:pPr>
        <w:ind w:left="0"/>
        <w:rPr>
          <w:rFonts w:hint="eastAsia"/>
          <w:lang w:val="en-US" w:eastAsia="ja-JP"/>
        </w:rPr>
      </w:pPr>
    </w:p>
    <w:p w14:paraId="41CC771E" w14:textId="06DA442A" w:rsidR="006E5C45" w:rsidRDefault="008D6231" w:rsidP="008D6231">
      <w:pPr>
        <w:ind w:left="0" w:firstLine="360"/>
        <w:rPr>
          <w:rFonts w:hint="eastAsia"/>
          <w:lang w:val="en-US" w:eastAsia="ja-JP"/>
        </w:rPr>
      </w:pPr>
      <w:r>
        <w:rPr>
          <w:lang w:val="en-US" w:eastAsia="ja-JP"/>
        </w:rPr>
        <w:t>1. Compute the Canny edge map image of the cow and display the result.</w:t>
      </w:r>
    </w:p>
    <w:p w14:paraId="7E75BFEB" w14:textId="66E0FDDD" w:rsidR="008D6231" w:rsidRDefault="008D6231" w:rsidP="008D6231">
      <w:pPr>
        <w:ind w:left="0"/>
      </w:pPr>
      <w:r>
        <w:rPr>
          <w:rFonts w:hint="eastAsia"/>
          <w:noProof/>
          <w:lang w:val="en-US"/>
        </w:rPr>
        <w:drawing>
          <wp:inline distT="0" distB="0" distL="0" distR="0" wp14:anchorId="2E516DFF" wp14:editId="758FCB48">
            <wp:extent cx="5080635" cy="3914296"/>
            <wp:effectExtent l="0" t="0" r="0" b="0"/>
            <wp:docPr id="11" name="图片 11" descr="../HW3/CannyC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HW3/CannyC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0" cy="391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9FE7" w14:textId="287686E3" w:rsidR="008D6231" w:rsidRDefault="008D6231" w:rsidP="008D6231">
      <w:pPr>
        <w:rPr>
          <w:lang w:val="en-US" w:eastAsia="ja-JP"/>
        </w:rPr>
      </w:pPr>
      <w:r>
        <w:rPr>
          <w:lang w:val="en-US" w:eastAsia="ja-JP"/>
        </w:rPr>
        <w:t>2. Compute the L</w:t>
      </w:r>
      <w:r>
        <w:rPr>
          <w:position w:val="-4"/>
          <w:sz w:val="16"/>
          <w:szCs w:val="16"/>
          <w:lang w:val="en-US" w:eastAsia="ja-JP"/>
        </w:rPr>
        <w:t xml:space="preserve">1 </w:t>
      </w:r>
      <w:r>
        <w:rPr>
          <w:lang w:val="en-US" w:eastAsia="ja-JP"/>
        </w:rPr>
        <w:t>distance transform image of the cow with your own code and display the result.</w:t>
      </w:r>
    </w:p>
    <w:p w14:paraId="66218482" w14:textId="6C6E7785" w:rsidR="008D6231" w:rsidRDefault="008D6231" w:rsidP="008D6231">
      <w:r w:rsidRPr="008D6231">
        <w:drawing>
          <wp:inline distT="0" distB="0" distL="0" distR="0" wp14:anchorId="64EC1C41" wp14:editId="18B9020F">
            <wp:extent cx="4537710" cy="40171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866" cy="4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564B" w14:textId="77777777" w:rsidR="008D6231" w:rsidRDefault="008D6231" w:rsidP="008D6231">
      <w:pPr>
        <w:rPr>
          <w:rFonts w:hint="eastAsia"/>
        </w:rPr>
      </w:pPr>
    </w:p>
    <w:p w14:paraId="31ED7DFF" w14:textId="55EE3F79" w:rsidR="008D6231" w:rsidRDefault="008D6231" w:rsidP="008D6231">
      <w:pPr>
        <w:rPr>
          <w:rFonts w:hint="eastAsia"/>
        </w:rPr>
      </w:pPr>
      <w:r w:rsidRPr="008D6231">
        <w:t>3. Compute the distance transform of</w:t>
      </w:r>
      <w:r>
        <w:t xml:space="preserve"> the cow edge map with three diff</w:t>
      </w:r>
      <w:r w:rsidRPr="008D6231">
        <w:t xml:space="preserve">erent metrics </w:t>
      </w:r>
      <w:r>
        <w:t>using bwdist. Comment on the di</w:t>
      </w:r>
      <w:r>
        <w:rPr>
          <w:rFonts w:hint="eastAsia"/>
        </w:rPr>
        <w:t>ff</w:t>
      </w:r>
      <w:r w:rsidRPr="008D6231">
        <w:t>erences between these. Under what circumstances would the various distance metrics be useful?</w:t>
      </w:r>
    </w:p>
    <w:p w14:paraId="7F077820" w14:textId="285BD950" w:rsidR="008D6231" w:rsidRDefault="008D6231" w:rsidP="008D6231">
      <w:pPr>
        <w:rPr>
          <w:rFonts w:hint="eastAsia"/>
        </w:rPr>
      </w:pPr>
      <w:r w:rsidRPr="008D6231">
        <w:drawing>
          <wp:inline distT="0" distB="0" distL="0" distR="0" wp14:anchorId="66ACA3F5" wp14:editId="463D6A2D">
            <wp:extent cx="5274945" cy="147002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BDD9" w14:textId="1C679DE2" w:rsidR="008E4493" w:rsidRDefault="008D6231" w:rsidP="006E5C45">
      <w:r>
        <w:t xml:space="preserve">Left to </w:t>
      </w:r>
      <w:r>
        <w:rPr>
          <w:rFonts w:hint="eastAsia"/>
        </w:rPr>
        <w:t>righ</w:t>
      </w:r>
      <w:r>
        <w:t>t: City block, Chessboard</w:t>
      </w:r>
      <w:r w:rsidR="000F5289">
        <w:t>, E</w:t>
      </w:r>
      <w:r w:rsidR="000F5289" w:rsidRPr="000F5289">
        <w:t>uclidean</w:t>
      </w:r>
      <w:r w:rsidR="000F5289">
        <w:t>.</w:t>
      </w:r>
    </w:p>
    <w:p w14:paraId="65AF9803" w14:textId="55695F55" w:rsidR="000F5289" w:rsidRDefault="000F5289" w:rsidP="006E5C45">
      <w:pPr>
        <w:rPr>
          <w:rFonts w:hint="eastAsia"/>
        </w:rPr>
      </w:pPr>
      <w:r>
        <w:rPr>
          <w:rFonts w:hint="eastAsia"/>
        </w:rPr>
        <w:t>For City block, the shadows extend along x and y.</w:t>
      </w:r>
    </w:p>
    <w:p w14:paraId="4E20A511" w14:textId="7B4BBCE0" w:rsidR="000F5289" w:rsidRDefault="000F5289" w:rsidP="006E5C45">
      <w:pPr>
        <w:rPr>
          <w:rFonts w:hint="eastAsia"/>
        </w:rPr>
      </w:pPr>
      <w:r>
        <w:rPr>
          <w:rFonts w:hint="eastAsia"/>
        </w:rPr>
        <w:t>For Chessboard, the shadows extend along x+y and x-y</w:t>
      </w:r>
    </w:p>
    <w:p w14:paraId="467B17C5" w14:textId="0192490F" w:rsidR="000F5289" w:rsidRPr="006E5C45" w:rsidRDefault="000F5289" w:rsidP="006E5C45">
      <w:r>
        <w:rPr>
          <w:rFonts w:hint="eastAsia"/>
        </w:rPr>
        <w:t xml:space="preserve">For </w:t>
      </w:r>
      <w:r>
        <w:t>E</w:t>
      </w:r>
      <w:r w:rsidRPr="000F5289">
        <w:t>uclidean</w:t>
      </w:r>
      <w:r>
        <w:t>, the distance transform has no direction preference and it is the most physical one.</w:t>
      </w:r>
    </w:p>
    <w:p w14:paraId="6AE1CB68" w14:textId="156AE1EA" w:rsidR="00EF1552" w:rsidRDefault="000F5289" w:rsidP="00EF1552">
      <w:pPr>
        <w:rPr>
          <w:rFonts w:hint="eastAsia"/>
          <w:lang w:val="en-US"/>
        </w:rPr>
      </w:pPr>
      <w:r>
        <w:rPr>
          <w:lang w:val="en-US"/>
        </w:rPr>
        <w:t xml:space="preserve">The first two calculations are faster. If you need a more accurate distance transform. Euclidean will </w:t>
      </w:r>
      <w:r>
        <w:rPr>
          <w:rFonts w:hint="eastAsia"/>
          <w:lang w:val="en-US"/>
        </w:rPr>
        <w:t>be the best choice.</w:t>
      </w:r>
    </w:p>
    <w:p w14:paraId="2CBE23A9" w14:textId="4069877A" w:rsidR="000F5289" w:rsidRDefault="000F5289" w:rsidP="000F5289">
      <w:pPr>
        <w:pStyle w:val="2"/>
        <w:rPr>
          <w:sz w:val="28"/>
          <w:lang w:val="en-US"/>
        </w:rPr>
      </w:pPr>
      <w:r w:rsidRPr="000F5289">
        <w:rPr>
          <w:sz w:val="28"/>
          <w:lang w:val="en-US" w:eastAsia="ja-JP"/>
        </w:rPr>
        <w:t>Chamfer Matching</w:t>
      </w:r>
    </w:p>
    <w:p w14:paraId="0871F842" w14:textId="77777777" w:rsidR="000F5289" w:rsidRDefault="000F5289" w:rsidP="000F5289">
      <w:pPr>
        <w:rPr>
          <w:lang w:val="en-US" w:eastAsia="ja-JP"/>
        </w:rPr>
      </w:pPr>
      <w:r>
        <w:rPr>
          <w:lang w:val="en-US" w:eastAsia="ja-JP"/>
        </w:rPr>
        <w:t>1. What is the minimum Chamfer distance for the given template?</w:t>
      </w:r>
    </w:p>
    <w:p w14:paraId="5D720C99" w14:textId="19FB2A39" w:rsidR="000F5289" w:rsidRDefault="000F5289" w:rsidP="000F5289">
      <w:pPr>
        <w:ind w:firstLine="360"/>
        <w:rPr>
          <w:lang w:val="en-US" w:eastAsia="ja-JP"/>
        </w:rPr>
      </w:pPr>
      <w:r>
        <w:rPr>
          <w:lang w:val="en-US" w:eastAsia="ja-JP"/>
        </w:rPr>
        <w:t>1438. Adding all pixel distance together.</w:t>
      </w:r>
    </w:p>
    <w:p w14:paraId="174DA09F" w14:textId="77777777" w:rsidR="000F5289" w:rsidRDefault="000F5289" w:rsidP="000F5289">
      <w:pPr>
        <w:rPr>
          <w:lang w:val="en-US" w:eastAsia="ja-JP"/>
        </w:rPr>
      </w:pPr>
      <w:r>
        <w:rPr>
          <w:lang w:val="en-US" w:eastAsia="ja-JP"/>
        </w:rPr>
        <w:t>2. Is there a better way to search for the minimum chamfer distance rather than doing an exhaustive search? Suggest an alternative.</w:t>
      </w:r>
    </w:p>
    <w:p w14:paraId="538F79AA" w14:textId="0F8C4788" w:rsidR="000F5289" w:rsidRDefault="000F5289" w:rsidP="000F5289">
      <w:pPr>
        <w:rPr>
          <w:lang w:val="en-US" w:eastAsia="ja-JP"/>
        </w:rPr>
      </w:pPr>
      <w:r>
        <w:rPr>
          <w:rFonts w:hint="eastAsia"/>
          <w:lang w:val="en-US" w:eastAsia="ja-JP"/>
        </w:rPr>
        <w:tab/>
        <w:t>Try a coulpe of selected point (</w:t>
      </w:r>
      <w:r>
        <w:rPr>
          <w:lang w:val="en-US" w:eastAsia="ja-JP"/>
        </w:rPr>
        <w:t>1 per 10 pixels for both X and Y</w:t>
      </w:r>
      <w:r>
        <w:rPr>
          <w:rFonts w:hint="eastAsia"/>
          <w:lang w:val="en-US" w:eastAsia="ja-JP"/>
        </w:rPr>
        <w:t>)</w:t>
      </w:r>
      <w:r>
        <w:rPr>
          <w:lang w:val="en-US" w:eastAsia="ja-JP"/>
        </w:rPr>
        <w:t>, then find out the larger value region and then do a search there.</w:t>
      </w:r>
    </w:p>
    <w:p w14:paraId="5876CC9E" w14:textId="1817A06C" w:rsidR="000F5289" w:rsidRDefault="000F5289" w:rsidP="000F5289">
      <w:pPr>
        <w:rPr>
          <w:lang w:val="en-US" w:eastAsia="ja-JP"/>
        </w:rPr>
      </w:pPr>
      <w:r>
        <w:rPr>
          <w:lang w:val="en-US" w:eastAsia="ja-JP"/>
        </w:rPr>
        <w:t>3. Display the final image of the cow with the template correctly superimposed on it.</w:t>
      </w:r>
    </w:p>
    <w:p w14:paraId="13A0D94B" w14:textId="46EB7561" w:rsidR="000F5289" w:rsidRDefault="000F5289" w:rsidP="000F5289">
      <w:pPr>
        <w:rPr>
          <w:lang w:val="en-US"/>
        </w:rPr>
      </w:pPr>
      <w:r w:rsidRPr="000F5289">
        <w:rPr>
          <w:lang w:val="en-US"/>
        </w:rPr>
        <w:lastRenderedPageBreak/>
        <w:drawing>
          <wp:inline distT="0" distB="0" distL="0" distR="0" wp14:anchorId="5202E5BA" wp14:editId="08F89092">
            <wp:extent cx="3737610" cy="37169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253" cy="37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992" w14:textId="74ADE3EA" w:rsidR="000F5289" w:rsidRPr="000F5289" w:rsidRDefault="000F5289" w:rsidP="000F5289">
      <w:pPr>
        <w:rPr>
          <w:lang w:val="en-US"/>
        </w:rPr>
      </w:pPr>
      <w:r>
        <w:rPr>
          <w:rFonts w:hint="eastAsia"/>
          <w:lang w:val="en-US"/>
        </w:rPr>
        <w:t>I changed pixel values to [</w:t>
      </w:r>
      <w:r>
        <w:rPr>
          <w:lang w:val="en-US"/>
        </w:rPr>
        <w:t>255,255,255</w:t>
      </w:r>
      <w:r>
        <w:rPr>
          <w:rFonts w:hint="eastAsia"/>
          <w:lang w:val="en-US"/>
        </w:rPr>
        <w:t>]</w:t>
      </w:r>
      <w:r>
        <w:rPr>
          <w:lang w:val="en-US"/>
        </w:rPr>
        <w:t xml:space="preserve"> for the template location.</w:t>
      </w:r>
      <w:bookmarkStart w:id="0" w:name="_GoBack"/>
      <w:bookmarkEnd w:id="0"/>
    </w:p>
    <w:sectPr w:rsidR="000F5289" w:rsidRPr="000F5289">
      <w:footerReference w:type="default" r:id="rId15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BD25F" w14:textId="77777777" w:rsidR="00C268D9" w:rsidRDefault="00C268D9">
      <w:pPr>
        <w:spacing w:after="0" w:line="240" w:lineRule="auto"/>
      </w:pPr>
      <w:r>
        <w:separator/>
      </w:r>
    </w:p>
    <w:p w14:paraId="1CF24B60" w14:textId="77777777" w:rsidR="00C268D9" w:rsidRDefault="00C268D9"/>
  </w:endnote>
  <w:endnote w:type="continuationSeparator" w:id="0">
    <w:p w14:paraId="0966D428" w14:textId="77777777" w:rsidR="00C268D9" w:rsidRDefault="00C268D9">
      <w:pPr>
        <w:spacing w:after="0" w:line="240" w:lineRule="auto"/>
      </w:pPr>
      <w:r>
        <w:continuationSeparator/>
      </w:r>
    </w:p>
    <w:p w14:paraId="48E5B495" w14:textId="77777777" w:rsidR="00C268D9" w:rsidRDefault="00C268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22FD6" w14:textId="77777777"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 w:rsidR="000F5289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5153EA" w14:textId="77777777" w:rsidR="00C268D9" w:rsidRDefault="00C268D9">
      <w:pPr>
        <w:spacing w:after="0" w:line="240" w:lineRule="auto"/>
      </w:pPr>
      <w:r>
        <w:separator/>
      </w:r>
    </w:p>
    <w:p w14:paraId="310CED6F" w14:textId="77777777" w:rsidR="00C268D9" w:rsidRDefault="00C268D9"/>
  </w:footnote>
  <w:footnote w:type="continuationSeparator" w:id="0">
    <w:p w14:paraId="337EBE64" w14:textId="77777777" w:rsidR="00C268D9" w:rsidRDefault="00C268D9">
      <w:pPr>
        <w:spacing w:after="0" w:line="240" w:lineRule="auto"/>
      </w:pPr>
      <w:r>
        <w:continuationSeparator/>
      </w:r>
    </w:p>
    <w:p w14:paraId="205ADA4C" w14:textId="77777777" w:rsidR="00C268D9" w:rsidRDefault="00C268D9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D38B1"/>
    <w:multiLevelType w:val="hybridMultilevel"/>
    <w:tmpl w:val="D012E7DA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2D871C7"/>
    <w:multiLevelType w:val="hybridMultilevel"/>
    <w:tmpl w:val="5758377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>
    <w:nsid w:val="48FB0E3A"/>
    <w:multiLevelType w:val="multilevel"/>
    <w:tmpl w:val="3994509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840" w:hanging="48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8C5"/>
    <w:rsid w:val="000268CE"/>
    <w:rsid w:val="000C2BF9"/>
    <w:rsid w:val="000F5289"/>
    <w:rsid w:val="00115B03"/>
    <w:rsid w:val="001563F9"/>
    <w:rsid w:val="001B0565"/>
    <w:rsid w:val="00214C99"/>
    <w:rsid w:val="0045138D"/>
    <w:rsid w:val="00495FA1"/>
    <w:rsid w:val="004A0A38"/>
    <w:rsid w:val="005444D1"/>
    <w:rsid w:val="00597FF2"/>
    <w:rsid w:val="005C526F"/>
    <w:rsid w:val="00653E02"/>
    <w:rsid w:val="006876D0"/>
    <w:rsid w:val="006A25BC"/>
    <w:rsid w:val="006E5C45"/>
    <w:rsid w:val="00824423"/>
    <w:rsid w:val="00867BBF"/>
    <w:rsid w:val="008D6231"/>
    <w:rsid w:val="008E4493"/>
    <w:rsid w:val="00942432"/>
    <w:rsid w:val="00A13220"/>
    <w:rsid w:val="00A4194D"/>
    <w:rsid w:val="00A67868"/>
    <w:rsid w:val="00AB552F"/>
    <w:rsid w:val="00AD533B"/>
    <w:rsid w:val="00BA4E6E"/>
    <w:rsid w:val="00BB00E5"/>
    <w:rsid w:val="00C268D9"/>
    <w:rsid w:val="00C90A2F"/>
    <w:rsid w:val="00D23477"/>
    <w:rsid w:val="00D308C5"/>
    <w:rsid w:val="00EE76FC"/>
    <w:rsid w:val="00EF1552"/>
    <w:rsid w:val="00EF270A"/>
    <w:rsid w:val="00F1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C3F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0A2F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字符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af7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unhideWhenUsed/>
    <w:qFormat/>
    <w:rsid w:val="00D308C5"/>
    <w:pPr>
      <w:ind w:firstLineChars="200" w:firstLine="420"/>
    </w:pPr>
  </w:style>
  <w:style w:type="table" w:styleId="afa">
    <w:name w:val="Table Grid"/>
    <w:basedOn w:val="a1"/>
    <w:uiPriority w:val="39"/>
    <w:rsid w:val="00A678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tiff"/><Relationship Id="rId10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hrthu/Library/Containers/com.microsoft.Word/Data/Library/Caches/TM10002082/&#21019;&#24314;&#22823;&#32434;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TotalTime>39</TotalTime>
  <Pages>5</Pages>
  <Words>429</Words>
  <Characters>2446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HaoranMan</dc:creator>
  <cp:keywords/>
  <dc:description/>
  <cp:lastModifiedBy>HaoranMan</cp:lastModifiedBy>
  <cp:revision>8</cp:revision>
  <cp:lastPrinted>2016-02-11T16:58:00Z</cp:lastPrinted>
  <dcterms:created xsi:type="dcterms:W3CDTF">2016-02-10T23:04:00Z</dcterms:created>
  <dcterms:modified xsi:type="dcterms:W3CDTF">2016-02-25T18:02:00Z</dcterms:modified>
</cp:coreProperties>
</file>